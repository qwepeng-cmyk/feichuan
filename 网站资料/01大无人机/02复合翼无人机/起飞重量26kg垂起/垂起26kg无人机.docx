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9390" cy="2721610"/>
            <wp:effectExtent l="0" t="0" r="16510" b="2540"/>
            <wp:docPr id="1" name="图片 1" descr="载重30kg垂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载重30kg垂起"/>
                    <pic:cNvPicPr>
                      <a:picLocks noChangeAspect="1"/>
                    </pic:cNvPicPr>
                  </pic:nvPicPr>
                  <pic:blipFill>
                    <a:blip r:embed="rId6"/>
                    <a:srcRect t="23322" b="25126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FC-CQ26无人机</w:t>
      </w:r>
    </w:p>
    <w:p>
      <w:pPr>
        <w:ind w:firstLine="198" w:firstLineChars="71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2"/>
        <w:gridCol w:w="6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整机尺寸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3.2m×1.83m×</w:t>
            </w:r>
            <w:bookmarkStart w:id="0" w:name="_GoBack"/>
            <w:bookmarkEnd w:id="0"/>
            <w:r>
              <w:rPr>
                <w:rFonts w:hint="eastAsia"/>
              </w:rPr>
              <w:t>0.46m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起落架高度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190mm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机翼面积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约93dm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最大起飞重量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26KG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最大载荷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5KG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空载航时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240min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巡航速度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21m/s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最大海拔高度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4200m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抗风性能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旋翼模式6级、固定翼模式7级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P54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8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运输箱尺寸</w:t>
            </w:r>
          </w:p>
        </w:tc>
        <w:tc>
          <w:tcPr>
            <w:tcW w:w="604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1800mm*680mm*480mm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21442C9"/>
    <w:rsid w:val="07B108A9"/>
    <w:rsid w:val="0BE773F5"/>
    <w:rsid w:val="0FA64C34"/>
    <w:rsid w:val="23561664"/>
    <w:rsid w:val="26FB7A6E"/>
    <w:rsid w:val="2F0100D1"/>
    <w:rsid w:val="3E2E564A"/>
    <w:rsid w:val="3F3114C4"/>
    <w:rsid w:val="4E1D08D9"/>
    <w:rsid w:val="526136A3"/>
    <w:rsid w:val="542A2637"/>
    <w:rsid w:val="60F81D85"/>
    <w:rsid w:val="64F80F50"/>
    <w:rsid w:val="6984312D"/>
    <w:rsid w:val="6DEE2976"/>
    <w:rsid w:val="706156DA"/>
    <w:rsid w:val="722A28C8"/>
    <w:rsid w:val="76040AEF"/>
    <w:rsid w:val="7E5F4C6C"/>
    <w:rsid w:val="7F1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0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2025-12-15T07:28:55Z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