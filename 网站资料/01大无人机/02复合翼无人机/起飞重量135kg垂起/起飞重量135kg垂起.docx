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1934210"/>
            <wp:effectExtent l="0" t="0" r="6350" b="8890"/>
            <wp:docPr id="1" name="图片 1" descr="t045f27c836a5d80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045f27c836a5d8008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FC-CQ135无人机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6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整机尺寸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6.19m×3.57m×1.27m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建议最大起飞重量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≤135kg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最大载荷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空载航时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16h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油箱容积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34L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发动机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eastAsia"/>
              </w:rPr>
              <w:t>ide</w:t>
            </w:r>
            <w:bookmarkStart w:id="0" w:name="_GoBack"/>
            <w:bookmarkEnd w:id="0"/>
            <w:r>
              <w:rPr>
                <w:rFonts w:hint="eastAsia"/>
              </w:rPr>
              <w:t>290二冲发动机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巡航速度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30m/s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最大海拔高度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5000m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抗风性能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旋翼模式5级（最大瞬时风力）固定翼模式6级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运输箱尺寸</w:t>
            </w:r>
          </w:p>
        </w:tc>
        <w:tc>
          <w:tcPr>
            <w:tcW w:w="632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2820mm*1300mm*1055mm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0D5689"/>
    <w:rsid w:val="05B6688C"/>
    <w:rsid w:val="078B401D"/>
    <w:rsid w:val="07B108A9"/>
    <w:rsid w:val="08961919"/>
    <w:rsid w:val="098C7A9E"/>
    <w:rsid w:val="0B9F1EF9"/>
    <w:rsid w:val="0BE97B78"/>
    <w:rsid w:val="0CBC3BF6"/>
    <w:rsid w:val="0CBD390C"/>
    <w:rsid w:val="0E864212"/>
    <w:rsid w:val="123E479A"/>
    <w:rsid w:val="13541C53"/>
    <w:rsid w:val="1386766E"/>
    <w:rsid w:val="20A54ABC"/>
    <w:rsid w:val="2138477A"/>
    <w:rsid w:val="23561664"/>
    <w:rsid w:val="25ED79FE"/>
    <w:rsid w:val="2C7F2953"/>
    <w:rsid w:val="2F22568B"/>
    <w:rsid w:val="2F33379D"/>
    <w:rsid w:val="33AB027F"/>
    <w:rsid w:val="352F7D79"/>
    <w:rsid w:val="3C256618"/>
    <w:rsid w:val="3C885F75"/>
    <w:rsid w:val="3F2F5AF9"/>
    <w:rsid w:val="3F3114C4"/>
    <w:rsid w:val="413D39F5"/>
    <w:rsid w:val="4218123E"/>
    <w:rsid w:val="42BB6781"/>
    <w:rsid w:val="42ED3055"/>
    <w:rsid w:val="45D47978"/>
    <w:rsid w:val="4C5F4936"/>
    <w:rsid w:val="4E1D08D9"/>
    <w:rsid w:val="526136A3"/>
    <w:rsid w:val="5295152F"/>
    <w:rsid w:val="542A2637"/>
    <w:rsid w:val="56076542"/>
    <w:rsid w:val="57CD25DD"/>
    <w:rsid w:val="5A9902E6"/>
    <w:rsid w:val="5ED30324"/>
    <w:rsid w:val="60F81D85"/>
    <w:rsid w:val="612A0437"/>
    <w:rsid w:val="64F80F50"/>
    <w:rsid w:val="65E8003D"/>
    <w:rsid w:val="675E1C9B"/>
    <w:rsid w:val="6984312D"/>
    <w:rsid w:val="6DEE2976"/>
    <w:rsid w:val="6F9068E2"/>
    <w:rsid w:val="706156DA"/>
    <w:rsid w:val="70835411"/>
    <w:rsid w:val="722A28C8"/>
    <w:rsid w:val="727621D3"/>
    <w:rsid w:val="76040AEF"/>
    <w:rsid w:val="790B6AB4"/>
    <w:rsid w:val="7CF30BAD"/>
    <w:rsid w:val="7E3A5E3B"/>
    <w:rsid w:val="7E5F4C6C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2025-12-15T08:01:38Z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