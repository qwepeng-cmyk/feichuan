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9390" cy="1748155"/>
            <wp:effectExtent l="0" t="0" r="16510" b="4445"/>
            <wp:docPr id="1" name="图片 1" descr="起飞重量64kg垂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起飞重量64kg垂起"/>
                    <pic:cNvPicPr>
                      <a:picLocks noChangeAspect="1"/>
                    </pic:cNvPicPr>
                  </pic:nvPicPr>
                  <pic:blipFill>
                    <a:blip r:embed="rId6"/>
                    <a:srcRect t="19646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FC-CQ64无人机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62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4.80m×2.79m×0.51m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最大起飞重量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64kg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最大载荷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15kg@3H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空载航时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780min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油箱容积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发动机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Lide</w:t>
            </w:r>
            <w:r>
              <w:rPr>
                <w:rFonts w:hint="eastAsia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hint="eastAsia"/>
              </w:rPr>
              <w:t>70两冲发动机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巡航速度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37m/s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最大海拔高度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抗风性能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旋翼模式6级、固定翼模式7级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238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P54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0CB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20301CC"/>
    <w:rsid w:val="031C0E73"/>
    <w:rsid w:val="06496FB6"/>
    <w:rsid w:val="07535052"/>
    <w:rsid w:val="07B108A9"/>
    <w:rsid w:val="08961919"/>
    <w:rsid w:val="0B9F1EF9"/>
    <w:rsid w:val="0BE97B78"/>
    <w:rsid w:val="0C03578C"/>
    <w:rsid w:val="0CBC3BF6"/>
    <w:rsid w:val="0E864212"/>
    <w:rsid w:val="0EC34641"/>
    <w:rsid w:val="170F3A62"/>
    <w:rsid w:val="185347AC"/>
    <w:rsid w:val="18B136BB"/>
    <w:rsid w:val="2138477A"/>
    <w:rsid w:val="21A71A8C"/>
    <w:rsid w:val="229101FC"/>
    <w:rsid w:val="23561664"/>
    <w:rsid w:val="242172F7"/>
    <w:rsid w:val="27665C20"/>
    <w:rsid w:val="2B5C756B"/>
    <w:rsid w:val="2E760362"/>
    <w:rsid w:val="2FDF38DF"/>
    <w:rsid w:val="30287284"/>
    <w:rsid w:val="31354887"/>
    <w:rsid w:val="31A065F2"/>
    <w:rsid w:val="326205CF"/>
    <w:rsid w:val="33772087"/>
    <w:rsid w:val="344F291B"/>
    <w:rsid w:val="34FC0CDA"/>
    <w:rsid w:val="3ACC6FAB"/>
    <w:rsid w:val="3C9822BE"/>
    <w:rsid w:val="3F2F5AF9"/>
    <w:rsid w:val="3F3114C4"/>
    <w:rsid w:val="4151667C"/>
    <w:rsid w:val="42BB6781"/>
    <w:rsid w:val="43CD6AC5"/>
    <w:rsid w:val="4CBD76B7"/>
    <w:rsid w:val="4E1D08D9"/>
    <w:rsid w:val="4F0F5F34"/>
    <w:rsid w:val="526136A3"/>
    <w:rsid w:val="5295152F"/>
    <w:rsid w:val="542A2637"/>
    <w:rsid w:val="573C28CE"/>
    <w:rsid w:val="5A713C84"/>
    <w:rsid w:val="5A9902E6"/>
    <w:rsid w:val="5EC804DA"/>
    <w:rsid w:val="5ED30324"/>
    <w:rsid w:val="60F81D85"/>
    <w:rsid w:val="64585E43"/>
    <w:rsid w:val="64F80F50"/>
    <w:rsid w:val="675E1C9B"/>
    <w:rsid w:val="6984312D"/>
    <w:rsid w:val="6DEE2976"/>
    <w:rsid w:val="70023F50"/>
    <w:rsid w:val="706156DA"/>
    <w:rsid w:val="71FB2D95"/>
    <w:rsid w:val="722A28C8"/>
    <w:rsid w:val="76040AEF"/>
    <w:rsid w:val="77CE1B1A"/>
    <w:rsid w:val="77FC3972"/>
    <w:rsid w:val="786C36C3"/>
    <w:rsid w:val="790B6AB4"/>
    <w:rsid w:val="7BB04FFB"/>
    <w:rsid w:val="7E2060AE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2025-12-15T07:24:36Z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