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5"/>
        <w:bidi w:val="0"/>
        <w:outlineLvl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7485" cy="3590290"/>
            <wp:effectExtent l="0" t="0" r="18415" b="10160"/>
            <wp:docPr id="3" name="图片 3" descr="载重20kg无人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载重20kg无人机"/>
                    <pic:cNvPicPr>
                      <a:picLocks noChangeAspect="1"/>
                    </pic:cNvPicPr>
                  </pic:nvPicPr>
                  <pic:blipFill>
                    <a:blip r:embed="rId6"/>
                    <a:srcRect t="16244" b="15726"/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FC-Z20无人机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19"/>
        <w:gridCol w:w="58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最大飞行速度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15</w:t>
            </w:r>
            <w:r>
              <w:rPr>
                <w:rFonts w:hint="eastAsia"/>
              </w:rPr>
              <w:t>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旋翼数量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6轴6桨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载重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  <w:rPr>
                <w:rFonts w:hint="eastAsia" w:eastAsia="仿宋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20</w:t>
            </w:r>
            <w:r>
              <w:rPr>
                <w:rFonts w:hint="eastAsia"/>
              </w:rPr>
              <w:t>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工作温度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-20C~60℃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螺旋桨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30</w:t>
            </w:r>
            <w:r>
              <w:rPr>
                <w:rFonts w:hint="eastAsia"/>
              </w:rPr>
              <w:t>寸折叠桨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空载续航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100</w:t>
            </w:r>
            <w:r>
              <w:rPr>
                <w:rFonts w:hint="eastAsia"/>
              </w:rPr>
              <w:t>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动力系统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FOC高效动力系统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最大控制距离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地面站/5km-60km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定位精度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±0.05m(RTK)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最大巡航速度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15m/s(54km/h)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可抗风等级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6</w:t>
            </w:r>
            <w:r>
              <w:rPr>
                <w:rFonts w:hint="eastAsia"/>
              </w:rPr>
              <w:t>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定位系统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GPS/北斗/伽利略/格洛纳斯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最大飞行海拔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5000m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19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保护功能</w:t>
            </w:r>
          </w:p>
        </w:tc>
        <w:tc>
          <w:tcPr>
            <w:tcW w:w="5803" w:type="dxa"/>
            <w:vAlign w:val="top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失控返航、低电量返航降落、断点续飞</w:t>
            </w:r>
          </w:p>
        </w:tc>
      </w:tr>
    </w:tbl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  <w:bookmarkStart w:id="0" w:name="_GoBack"/>
      <w:bookmarkEnd w:id="0"/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5AE2607"/>
    <w:rsid w:val="07B108A9"/>
    <w:rsid w:val="0DA7175B"/>
    <w:rsid w:val="1399745A"/>
    <w:rsid w:val="16742BED"/>
    <w:rsid w:val="19D31EDD"/>
    <w:rsid w:val="1A9F4282"/>
    <w:rsid w:val="23561664"/>
    <w:rsid w:val="237D68FB"/>
    <w:rsid w:val="2B161D73"/>
    <w:rsid w:val="526136A3"/>
    <w:rsid w:val="60F81D85"/>
    <w:rsid w:val="618D450A"/>
    <w:rsid w:val="63D3771E"/>
    <w:rsid w:val="64B845C9"/>
    <w:rsid w:val="68C91455"/>
    <w:rsid w:val="6984312D"/>
    <w:rsid w:val="6EFE2695"/>
    <w:rsid w:val="6FC21401"/>
    <w:rsid w:val="72D9501D"/>
    <w:rsid w:val="73E97A36"/>
    <w:rsid w:val="76040AEF"/>
    <w:rsid w:val="7E5F4C6C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3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2025-12-15T08:33:28Z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