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5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9390" cy="1744345"/>
            <wp:effectExtent l="0" t="0" r="16510" b="8255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FC-Z50无人机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3"/>
        <w:gridCol w:w="60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最大飞行速度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轴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标准载重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-20℃~60℃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空载续航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55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动力系统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FOC高效动力系统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对称</w:t>
            </w:r>
            <w:r>
              <w:rPr>
                <w:rFonts w:hint="eastAsia"/>
              </w:rPr>
              <w:t>轴距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400</w:t>
            </w:r>
            <w:r>
              <w:rPr>
                <w:rFonts w:hint="eastAsia"/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整机高度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载重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kg续航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±0.05m(RTK)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桨叶尺寸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GPS/北斗/伽利略/格洛纳斯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最大飞行海拔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3" w:type="dxa"/>
            <w:vAlign w:val="top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保护功能</w:t>
            </w:r>
          </w:p>
        </w:tc>
        <w:tc>
          <w:tcPr>
            <w:tcW w:w="6019" w:type="dxa"/>
            <w:vAlign w:val="top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失控返航、低电量返航降落、断点续飞</w:t>
            </w:r>
          </w:p>
        </w:tc>
      </w:tr>
    </w:tbl>
    <w:p>
      <w:pPr>
        <w:ind w:firstLine="198" w:firstLineChars="71"/>
        <w:rPr>
          <w:rFonts w:hint="eastAsia"/>
        </w:rPr>
      </w:pPr>
      <w:bookmarkStart w:id="0" w:name="_GoBack"/>
      <w:bookmarkEnd w:id="0"/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7B108A9"/>
    <w:rsid w:val="0ED869EB"/>
    <w:rsid w:val="110920BB"/>
    <w:rsid w:val="17112FD7"/>
    <w:rsid w:val="1C3564E5"/>
    <w:rsid w:val="1F982E2E"/>
    <w:rsid w:val="207B0CF0"/>
    <w:rsid w:val="23561664"/>
    <w:rsid w:val="346330CE"/>
    <w:rsid w:val="369B1045"/>
    <w:rsid w:val="3A3E4582"/>
    <w:rsid w:val="3CDC7717"/>
    <w:rsid w:val="442F3E8F"/>
    <w:rsid w:val="4578171B"/>
    <w:rsid w:val="4ADA477C"/>
    <w:rsid w:val="4F9D381A"/>
    <w:rsid w:val="526136A3"/>
    <w:rsid w:val="52D11B1D"/>
    <w:rsid w:val="5567509E"/>
    <w:rsid w:val="56460039"/>
    <w:rsid w:val="5B9111CB"/>
    <w:rsid w:val="602464A0"/>
    <w:rsid w:val="60F81D85"/>
    <w:rsid w:val="6621306A"/>
    <w:rsid w:val="6984312D"/>
    <w:rsid w:val="72D9501D"/>
    <w:rsid w:val="74F363DF"/>
    <w:rsid w:val="76040AEF"/>
    <w:rsid w:val="76AC1CC1"/>
    <w:rsid w:val="7B020258"/>
    <w:rsid w:val="7B5156F0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39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2025-12-15T08:36:10Z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