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便携式无人机反制盾，主要针对飞行状态下的无人机或者飞行航模进行强制管制，远距离切断无人机和遥控器之间的通讯信号。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该设备不仅可以针对GNSS卫星定位信号进行干扰屏蔽（包括GPS/BDS/GLONASS/GALILEO），同时还可以对无人机的常用频段进行干扰屏蔽，迫使无人机遥控/图传/定位信号中断，达到迫降/返航/悬停的效果，保障区域内的低空空域安全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该设备干扰频段全、适用场景多、压制距离远、锂电池可拆装更换、支持背负或安装在三脚架上使用，专用行李箱携带。</w:t>
      </w:r>
    </w:p>
    <w:p>
      <w:pPr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868295" cy="2707005"/>
            <wp:effectExtent l="0" t="0" r="8255" b="17145"/>
            <wp:docPr id="1" name="图片 1" descr="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图1便携式无人机反制盾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干扰频段全 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覆盖主流品牌及部分DIY无人机频段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压制距离远 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空旷环境下可达3km（典型目标：御2）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携带方便 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支持背负或安装在三脚架上使用，专用行李箱携带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操作简便 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操作设备体积小，重量轻，部署简单快捷，单人即可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超长待机 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内置高容量锂电池、可更换、待机/工作时间长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带外无干扰 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采用数字信号源技术，杂散小、带外无干扰</w:t>
      </w:r>
      <w:r>
        <w:rPr>
          <w:rFonts w:hint="eastAsia"/>
          <w:lang w:eastAsia="zh-CN"/>
        </w:rPr>
        <w:t>。</w:t>
      </w:r>
    </w:p>
    <w:p>
      <w:pPr>
        <w:pStyle w:val="60"/>
        <w:numPr>
          <w:numId w:val="0"/>
        </w:numPr>
        <w:bidi w:val="0"/>
        <w:ind w:leftChars="-200"/>
        <w:rPr>
          <w:rFonts w:hint="eastAsia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66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bookmarkStart w:id="0" w:name="_GoBack" w:colFirst="0" w:colLast="1"/>
            <w:r>
              <w:rPr>
                <w:rFonts w:hint="eastAsia"/>
                <w:lang w:eastAsia="zh-CN"/>
              </w:rPr>
              <w:t>工作频率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800MHZ、900MHZ、1.2GHZ、1.4GHZ、1.5GHZ、2.4GHz、5.8GHz、5.1GHz ~ 5.9GHz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干扰距离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≥3公里（根据无线电环境和机型的不同效果会有些许差异）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拦截响应时间</w:t>
            </w:r>
          </w:p>
        </w:tc>
        <w:tc>
          <w:tcPr>
            <w:tcW w:w="6656" w:type="dxa"/>
          </w:tcPr>
          <w:p>
            <w:pPr>
              <w:pStyle w:val="75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 xml:space="preserve"> ≤3</w:t>
            </w:r>
            <w:r>
              <w:rPr>
                <w:rFonts w:hint="eastAsia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连续工作时间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≥40min（全频开启）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供电方式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锂电池模块，锂电池可直接更换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外接电源接口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可外接220V电源适配器对设备直接供电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屏幕交互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内置触摸屏设计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电池电量告警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内置电池电量检测功能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定位功能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GPS/BDS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设备尺寸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340mm*360mm*110mm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设备重量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≤8.5kg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操作方式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手持式或三脚架固定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散热方式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风扇散热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天线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内置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工作湿度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≤95%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工作温度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-40℃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  <w:lang w:eastAsia="zh-CN"/>
              </w:rPr>
              <w:t>+60℃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存储温度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-40℃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  <w:lang w:eastAsia="zh-CN"/>
              </w:rPr>
              <w:t>+75℃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电源</w:t>
            </w:r>
          </w:p>
        </w:tc>
        <w:tc>
          <w:tcPr>
            <w:tcW w:w="6656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AC220V</w:t>
            </w:r>
          </w:p>
        </w:tc>
      </w:tr>
      <w:bookmarkEnd w:id="0"/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952232"/>
    <w:rsid w:val="05C85AC5"/>
    <w:rsid w:val="05FD1766"/>
    <w:rsid w:val="094E6DD6"/>
    <w:rsid w:val="0A833100"/>
    <w:rsid w:val="0AC548E3"/>
    <w:rsid w:val="0D6B58F5"/>
    <w:rsid w:val="0F271833"/>
    <w:rsid w:val="13E46A39"/>
    <w:rsid w:val="14ED4087"/>
    <w:rsid w:val="155C6E24"/>
    <w:rsid w:val="19191C0D"/>
    <w:rsid w:val="193B6D88"/>
    <w:rsid w:val="1A23346A"/>
    <w:rsid w:val="1C487F56"/>
    <w:rsid w:val="1CAB7E2E"/>
    <w:rsid w:val="1DA20E79"/>
    <w:rsid w:val="1EE31E32"/>
    <w:rsid w:val="1EF35BE7"/>
    <w:rsid w:val="204610CC"/>
    <w:rsid w:val="225C2538"/>
    <w:rsid w:val="25483AD3"/>
    <w:rsid w:val="2588382B"/>
    <w:rsid w:val="25F162D7"/>
    <w:rsid w:val="27374BBE"/>
    <w:rsid w:val="280E4EBC"/>
    <w:rsid w:val="282C3FF6"/>
    <w:rsid w:val="29AB6C48"/>
    <w:rsid w:val="2B3C6151"/>
    <w:rsid w:val="2D56047F"/>
    <w:rsid w:val="325E6B33"/>
    <w:rsid w:val="37AC5545"/>
    <w:rsid w:val="39CC136D"/>
    <w:rsid w:val="3B3E208A"/>
    <w:rsid w:val="3F29024D"/>
    <w:rsid w:val="3FC608A0"/>
    <w:rsid w:val="400D42CC"/>
    <w:rsid w:val="40892650"/>
    <w:rsid w:val="416F4E6C"/>
    <w:rsid w:val="42037411"/>
    <w:rsid w:val="42982C26"/>
    <w:rsid w:val="44073B5A"/>
    <w:rsid w:val="44FA085E"/>
    <w:rsid w:val="48AC3846"/>
    <w:rsid w:val="4D8D1DD3"/>
    <w:rsid w:val="4F9661E2"/>
    <w:rsid w:val="5057473D"/>
    <w:rsid w:val="526136A3"/>
    <w:rsid w:val="5976231E"/>
    <w:rsid w:val="60F81D85"/>
    <w:rsid w:val="61BB0D12"/>
    <w:rsid w:val="61CB6E84"/>
    <w:rsid w:val="62120D30"/>
    <w:rsid w:val="62DA11C1"/>
    <w:rsid w:val="67591D57"/>
    <w:rsid w:val="67FF1A24"/>
    <w:rsid w:val="686D79BE"/>
    <w:rsid w:val="6B3371B9"/>
    <w:rsid w:val="6B39651F"/>
    <w:rsid w:val="7426566E"/>
    <w:rsid w:val="74296CF1"/>
    <w:rsid w:val="742E76D4"/>
    <w:rsid w:val="7597629A"/>
    <w:rsid w:val="75A3783B"/>
    <w:rsid w:val="76040AEF"/>
    <w:rsid w:val="768F54EE"/>
    <w:rsid w:val="78706A41"/>
    <w:rsid w:val="7C894407"/>
    <w:rsid w:val="7E5F4C6C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2025-12-17T08:37:05Z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