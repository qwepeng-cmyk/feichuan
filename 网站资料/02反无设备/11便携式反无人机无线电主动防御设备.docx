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该设备采用卫星导航模拟技术，发射导航诱骗信号，使无人机被驱离。通过部署该设备，可使管控区域外的无人机无法进入防护区域，维护重点部位的低空空域安全。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19680" cy="3779520"/>
            <wp:effectExtent l="0" t="0" r="13970" b="11430"/>
            <wp:docPr id="2" name="图片 2" descr="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图1便携式反无人机无线电主动防御设备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安全可靠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发射功率低，符合国家标准。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型号核准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具有国家工信部颁发的无线电发射设备型号核准证，符合相关行业的国家标准及要求。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覆盖全面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涵盖GPS、GLONASS、伽利略等导航信号，可应对多模导航无人机。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多种防御效果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定向驱离、区域禁飞。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操作便携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重量轻、体积小，可配合支架使用，方便携带操作。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6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发射频率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GPS L1 /GLONASSL1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 xml:space="preserve"> Gali</w:t>
            </w:r>
            <w:r>
              <w:rPr>
                <w:rFonts w:hint="eastAsia"/>
                <w:lang w:val="en-US" w:eastAsia="zh-CN"/>
              </w:rPr>
              <w:t>l</w:t>
            </w:r>
            <w:bookmarkStart w:id="0" w:name="_GoBack"/>
            <w:bookmarkEnd w:id="0"/>
            <w:r>
              <w:rPr>
                <w:rFonts w:hint="eastAsia"/>
              </w:rPr>
              <w:t>eo 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输出功率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10dBm (mW)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诱骗响应时间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同步时间精度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＜1</w:t>
            </w:r>
            <w:r>
              <w:rPr>
                <w:rFonts w:hint="eastAsia"/>
              </w:rPr>
              <w:t>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有效作用距离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大于500米、小于1000米，距离可调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有效驱离角度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水平360°，垂直±90°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功耗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定位功能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设备支持GPS定位上报经纬度信息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设备重量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8kg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-40℃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+65℃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外壳防护等级</w:t>
            </w:r>
          </w:p>
        </w:tc>
        <w:tc>
          <w:tcPr>
            <w:tcW w:w="60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IP65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04C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4E3642"/>
    <w:rsid w:val="05FD1766"/>
    <w:rsid w:val="06FF60E1"/>
    <w:rsid w:val="084A14A1"/>
    <w:rsid w:val="094E6DD6"/>
    <w:rsid w:val="0A833100"/>
    <w:rsid w:val="0AC548E3"/>
    <w:rsid w:val="0C616B78"/>
    <w:rsid w:val="0D6B58F5"/>
    <w:rsid w:val="0F271833"/>
    <w:rsid w:val="13E46A39"/>
    <w:rsid w:val="14ED4087"/>
    <w:rsid w:val="155C6E24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315CC9"/>
    <w:rsid w:val="225C2538"/>
    <w:rsid w:val="25483AD3"/>
    <w:rsid w:val="2588382B"/>
    <w:rsid w:val="25F162D7"/>
    <w:rsid w:val="27374BBE"/>
    <w:rsid w:val="280E4EBC"/>
    <w:rsid w:val="28154209"/>
    <w:rsid w:val="282C3FF6"/>
    <w:rsid w:val="294E5395"/>
    <w:rsid w:val="29AB6C48"/>
    <w:rsid w:val="29DC306D"/>
    <w:rsid w:val="2B3C6151"/>
    <w:rsid w:val="2D56047F"/>
    <w:rsid w:val="2EB4742E"/>
    <w:rsid w:val="30065560"/>
    <w:rsid w:val="325E6B33"/>
    <w:rsid w:val="32C21A6F"/>
    <w:rsid w:val="34547799"/>
    <w:rsid w:val="37AC5545"/>
    <w:rsid w:val="395D4C39"/>
    <w:rsid w:val="39CC136D"/>
    <w:rsid w:val="3A255956"/>
    <w:rsid w:val="3A404F1C"/>
    <w:rsid w:val="3B155FB1"/>
    <w:rsid w:val="3B3E208A"/>
    <w:rsid w:val="3ED1473E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8AC3846"/>
    <w:rsid w:val="49D07D9A"/>
    <w:rsid w:val="4D67236C"/>
    <w:rsid w:val="4D8D1DD3"/>
    <w:rsid w:val="4F9661E2"/>
    <w:rsid w:val="5057473D"/>
    <w:rsid w:val="526136A3"/>
    <w:rsid w:val="57A10BD6"/>
    <w:rsid w:val="5976231E"/>
    <w:rsid w:val="5BCA02A6"/>
    <w:rsid w:val="5F1539F5"/>
    <w:rsid w:val="60F81D85"/>
    <w:rsid w:val="61CB6E84"/>
    <w:rsid w:val="62120D30"/>
    <w:rsid w:val="62DA11C1"/>
    <w:rsid w:val="631B0383"/>
    <w:rsid w:val="67591D57"/>
    <w:rsid w:val="67FF1A24"/>
    <w:rsid w:val="686D79BE"/>
    <w:rsid w:val="6B030C3A"/>
    <w:rsid w:val="6B3371B9"/>
    <w:rsid w:val="6B39651F"/>
    <w:rsid w:val="6E622B6C"/>
    <w:rsid w:val="72581904"/>
    <w:rsid w:val="7426566E"/>
    <w:rsid w:val="74296CF1"/>
    <w:rsid w:val="742E76D4"/>
    <w:rsid w:val="74EB549A"/>
    <w:rsid w:val="7597629A"/>
    <w:rsid w:val="75A3783B"/>
    <w:rsid w:val="76040AEF"/>
    <w:rsid w:val="768F54EE"/>
    <w:rsid w:val="78706A41"/>
    <w:rsid w:val="794D71F9"/>
    <w:rsid w:val="7C894407"/>
    <w:rsid w:val="7E5F4C6C"/>
    <w:rsid w:val="7F263B24"/>
    <w:rsid w:val="7F69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4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2025-12-19T05:20:14Z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